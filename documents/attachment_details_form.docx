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538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8"/>
        <w:gridCol w:w="2770"/>
        <w:gridCol w:w="1688"/>
        <w:gridCol w:w="3125"/>
      </w:tblGrid>
      <w:tr w:rsidR="000172E5" w:rsidRPr="00637200" w:rsidTr="00954510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:rsidR="000172E5" w:rsidRPr="00637200" w:rsidRDefault="00954510" w:rsidP="00954510">
            <w:pPr>
              <w:pStyle w:val="Heading1"/>
              <w:outlineLvl w:val="0"/>
            </w:pPr>
            <w:r>
              <w:t>Student Details</w:t>
            </w:r>
          </w:p>
        </w:tc>
      </w:tr>
      <w:tr w:rsidR="000172E5" w:rsidRPr="00846B76" w:rsidTr="00954510">
        <w:tc>
          <w:tcPr>
            <w:tcW w:w="1239" w:type="pct"/>
            <w:vAlign w:val="bottom"/>
          </w:tcPr>
          <w:p w:rsidR="000172E5" w:rsidRPr="00637200" w:rsidRDefault="00954510" w:rsidP="00954510">
            <w:pPr>
              <w:pStyle w:val="NormalIndent"/>
            </w:pPr>
            <w:r>
              <w:t>Name</w:t>
            </w:r>
          </w:p>
        </w:tc>
        <w:tc>
          <w:tcPr>
            <w:tcW w:w="3761" w:type="pct"/>
            <w:gridSpan w:val="3"/>
            <w:tcBorders>
              <w:bottom w:val="single" w:sz="4" w:space="0" w:color="auto"/>
            </w:tcBorders>
            <w:vAlign w:val="bottom"/>
          </w:tcPr>
          <w:p w:rsidR="000172E5" w:rsidRPr="00846B76" w:rsidRDefault="00954510" w:rsidP="00311D4F">
            <w:proofErr w:type="spellStart"/>
            <w:r>
              <w:t>Wagura</w:t>
            </w:r>
            <w:proofErr w:type="spellEnd"/>
            <w:r>
              <w:t xml:space="preserve"> James Kiarie</w:t>
            </w:r>
          </w:p>
        </w:tc>
      </w:tr>
      <w:tr w:rsidR="000172E5" w:rsidRPr="00846B76" w:rsidTr="00954510">
        <w:tc>
          <w:tcPr>
            <w:tcW w:w="1239" w:type="pct"/>
            <w:vAlign w:val="bottom"/>
          </w:tcPr>
          <w:p w:rsidR="000172E5" w:rsidRPr="00637200" w:rsidRDefault="00954510" w:rsidP="00954510">
            <w:pPr>
              <w:pStyle w:val="NormalIndent"/>
            </w:pPr>
            <w:r>
              <w:t>Adm. No.</w:t>
            </w:r>
          </w:p>
        </w:tc>
        <w:tc>
          <w:tcPr>
            <w:tcW w:w="3761" w:type="pct"/>
            <w:gridSpan w:val="3"/>
            <w:tcBorders>
              <w:bottom w:val="single" w:sz="4" w:space="0" w:color="auto"/>
            </w:tcBorders>
            <w:vAlign w:val="bottom"/>
          </w:tcPr>
          <w:p w:rsidR="000172E5" w:rsidRPr="00846B76" w:rsidRDefault="00954510" w:rsidP="00311D4F">
            <w:r>
              <w:t>P15/1667/2019</w:t>
            </w:r>
          </w:p>
        </w:tc>
      </w:tr>
      <w:tr w:rsidR="00954510" w:rsidRPr="00846B76" w:rsidTr="00954510">
        <w:sdt>
          <w:sdtPr>
            <w:id w:val="1499694485"/>
            <w:placeholder>
              <w:docPart w:val="E1A3CF94DC3549148D01BA03B6366332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39" w:type="pct"/>
                <w:vAlign w:val="bottom"/>
              </w:tcPr>
              <w:p w:rsidR="00954510" w:rsidRPr="00637200" w:rsidRDefault="00954510" w:rsidP="00954510">
                <w:pPr>
                  <w:pStyle w:val="NormalIndent"/>
                </w:pPr>
                <w:r w:rsidRPr="00637200">
                  <w:t>Email</w:t>
                </w:r>
              </w:p>
            </w:tc>
          </w:sdtContent>
        </w:sdt>
        <w:tc>
          <w:tcPr>
            <w:tcW w:w="3761" w:type="pct"/>
            <w:gridSpan w:val="3"/>
            <w:tcBorders>
              <w:bottom w:val="single" w:sz="4" w:space="0" w:color="auto"/>
            </w:tcBorders>
            <w:vAlign w:val="bottom"/>
          </w:tcPr>
          <w:p w:rsidR="00954510" w:rsidRPr="00846B76" w:rsidRDefault="00954510" w:rsidP="00954510">
            <w:r>
              <w:t>kiarie404@students.uonbi.ac.ke</w:t>
            </w:r>
          </w:p>
        </w:tc>
      </w:tr>
      <w:tr w:rsidR="00954510" w:rsidRPr="00846B76" w:rsidTr="00954510">
        <w:tc>
          <w:tcPr>
            <w:tcW w:w="1239" w:type="pct"/>
            <w:vAlign w:val="bottom"/>
          </w:tcPr>
          <w:p w:rsidR="00954510" w:rsidRPr="00846B76" w:rsidRDefault="00954510" w:rsidP="00954510">
            <w:pPr>
              <w:pStyle w:val="NormalIndent"/>
            </w:pPr>
            <w:r>
              <w:t>Tel. No.</w:t>
            </w:r>
          </w:p>
        </w:tc>
        <w:tc>
          <w:tcPr>
            <w:tcW w:w="3761" w:type="pct"/>
            <w:gridSpan w:val="3"/>
            <w:tcBorders>
              <w:bottom w:val="single" w:sz="4" w:space="0" w:color="auto"/>
            </w:tcBorders>
            <w:vAlign w:val="bottom"/>
          </w:tcPr>
          <w:p w:rsidR="00954510" w:rsidRPr="00846B76" w:rsidRDefault="00954510" w:rsidP="00302CEC">
            <w:r>
              <w:t>0795658752</w:t>
            </w:r>
          </w:p>
        </w:tc>
      </w:tr>
      <w:tr w:rsidR="00954510" w:rsidRPr="00846B76" w:rsidTr="00954510">
        <w:tc>
          <w:tcPr>
            <w:tcW w:w="1239" w:type="pct"/>
            <w:vAlign w:val="bottom"/>
          </w:tcPr>
          <w:p w:rsidR="00954510" w:rsidRDefault="00954510" w:rsidP="00954510">
            <w:pPr>
              <w:pStyle w:val="NormalIndent"/>
            </w:pPr>
          </w:p>
          <w:p w:rsidR="00954510" w:rsidRDefault="00954510" w:rsidP="00954510">
            <w:pPr>
              <w:pStyle w:val="NormalIndent"/>
            </w:pPr>
          </w:p>
        </w:tc>
        <w:tc>
          <w:tcPr>
            <w:tcW w:w="3761" w:type="pct"/>
            <w:gridSpan w:val="3"/>
            <w:tcBorders>
              <w:bottom w:val="single" w:sz="4" w:space="0" w:color="auto"/>
            </w:tcBorders>
            <w:vAlign w:val="bottom"/>
          </w:tcPr>
          <w:p w:rsidR="00954510" w:rsidRDefault="00954510" w:rsidP="00302CEC"/>
        </w:tc>
      </w:tr>
      <w:tr w:rsidR="00954510" w:rsidRPr="00846B76" w:rsidTr="00954510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:rsidR="00954510" w:rsidRPr="00846B76" w:rsidRDefault="00954510" w:rsidP="00954510">
            <w:pPr>
              <w:pStyle w:val="Heading1"/>
              <w:outlineLvl w:val="0"/>
            </w:pPr>
            <w:r>
              <w:t>Industrial Supervisor Details</w:t>
            </w:r>
          </w:p>
        </w:tc>
      </w:tr>
      <w:tr w:rsidR="00954510" w:rsidRPr="00846B76" w:rsidTr="00954510">
        <w:tc>
          <w:tcPr>
            <w:tcW w:w="1239" w:type="pct"/>
            <w:vAlign w:val="bottom"/>
          </w:tcPr>
          <w:p w:rsidR="00954510" w:rsidRPr="00846B76" w:rsidRDefault="00954510" w:rsidP="00954510">
            <w:pPr>
              <w:pStyle w:val="NormalIndent"/>
            </w:pPr>
            <w:r>
              <w:t>Name</w:t>
            </w:r>
          </w:p>
        </w:tc>
        <w:tc>
          <w:tcPr>
            <w:tcW w:w="3761" w:type="pct"/>
            <w:gridSpan w:val="3"/>
            <w:tcBorders>
              <w:bottom w:val="single" w:sz="4" w:space="0" w:color="auto"/>
            </w:tcBorders>
            <w:vAlign w:val="bottom"/>
          </w:tcPr>
          <w:p w:rsidR="00954510" w:rsidRPr="00846B76" w:rsidRDefault="00954510" w:rsidP="00954510">
            <w:proofErr w:type="spellStart"/>
            <w:r>
              <w:t>Harsha</w:t>
            </w:r>
            <w:proofErr w:type="spellEnd"/>
            <w:r>
              <w:t xml:space="preserve"> </w:t>
            </w:r>
            <w:proofErr w:type="spellStart"/>
            <w:r>
              <w:t>Mandapati</w:t>
            </w:r>
            <w:proofErr w:type="spellEnd"/>
          </w:p>
        </w:tc>
      </w:tr>
      <w:tr w:rsidR="00954510" w:rsidRPr="00846B76" w:rsidTr="00954510">
        <w:sdt>
          <w:sdtPr>
            <w:id w:val="-201941420"/>
            <w:placeholder>
              <w:docPart w:val="BCAE18301D024B0BBDB723610EEB4D7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39" w:type="pct"/>
                <w:vAlign w:val="bottom"/>
              </w:tcPr>
              <w:p w:rsidR="00954510" w:rsidRPr="00846B76" w:rsidRDefault="00954510" w:rsidP="00954510">
                <w:pPr>
                  <w:pStyle w:val="NormalIndent"/>
                </w:pPr>
                <w:r w:rsidRPr="006145D8">
                  <w:t>Cell Phone</w:t>
                </w:r>
              </w:p>
            </w:tc>
          </w:sdtContent>
        </w:sdt>
        <w:tc>
          <w:tcPr>
            <w:tcW w:w="137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54510" w:rsidRPr="00846B76" w:rsidRDefault="00954510" w:rsidP="00954510">
            <w:r>
              <w:t>0722554455</w:t>
            </w:r>
          </w:p>
        </w:tc>
        <w:sdt>
          <w:sdtPr>
            <w:id w:val="-448942189"/>
            <w:placeholder>
              <w:docPart w:val="937C7F7A62284E5997BB30A9EF6BAC2D"/>
            </w:placeholder>
            <w:temporary/>
            <w:showingPlcHdr/>
            <w15:appearance w15:val="hidden"/>
          </w:sdtPr>
          <w:sdtEndPr/>
          <w:sdtContent>
            <w:tc>
              <w:tcPr>
                <w:tcW w:w="837" w:type="pct"/>
                <w:tcBorders>
                  <w:top w:val="single" w:sz="4" w:space="0" w:color="auto"/>
                </w:tcBorders>
                <w:vAlign w:val="bottom"/>
              </w:tcPr>
              <w:p w:rsidR="00954510" w:rsidRPr="00846B76" w:rsidRDefault="00954510" w:rsidP="00954510">
                <w:r w:rsidRPr="006145D8">
                  <w:t>Work Phone</w:t>
                </w:r>
              </w:p>
            </w:tc>
          </w:sdtContent>
        </w:sdt>
        <w:tc>
          <w:tcPr>
            <w:tcW w:w="1550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54510" w:rsidRPr="00846B76" w:rsidRDefault="00954510" w:rsidP="00954510"/>
        </w:tc>
      </w:tr>
      <w:tr w:rsidR="00954510" w:rsidRPr="00846B76" w:rsidTr="00954510">
        <w:sdt>
          <w:sdtPr>
            <w:id w:val="-1359804501"/>
            <w:placeholder>
              <w:docPart w:val="5E32AD36AF7243B3A3F8AB1CCA5063A3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39" w:type="pct"/>
                <w:vAlign w:val="bottom"/>
              </w:tcPr>
              <w:p w:rsidR="00954510" w:rsidRPr="00846B76" w:rsidRDefault="00954510" w:rsidP="00954510">
                <w:pPr>
                  <w:pStyle w:val="NormalIndent"/>
                </w:pPr>
                <w:r w:rsidRPr="006145D8">
                  <w:t>Email</w:t>
                </w:r>
              </w:p>
            </w:tc>
          </w:sdtContent>
        </w:sdt>
        <w:tc>
          <w:tcPr>
            <w:tcW w:w="3761" w:type="pct"/>
            <w:gridSpan w:val="3"/>
            <w:tcBorders>
              <w:bottom w:val="single" w:sz="4" w:space="0" w:color="auto"/>
            </w:tcBorders>
            <w:vAlign w:val="bottom"/>
          </w:tcPr>
          <w:p w:rsidR="00954510" w:rsidRPr="00846B76" w:rsidRDefault="0009119B" w:rsidP="00954510">
            <w:r>
              <w:t>harsha@imsguru.com</w:t>
            </w:r>
          </w:p>
        </w:tc>
      </w:tr>
      <w:tr w:rsidR="0009119B" w:rsidRPr="00846B76" w:rsidTr="00302CEC">
        <w:tc>
          <w:tcPr>
            <w:tcW w:w="1239" w:type="pct"/>
            <w:vAlign w:val="bottom"/>
          </w:tcPr>
          <w:p w:rsidR="0009119B" w:rsidRPr="00846B76" w:rsidRDefault="0009119B" w:rsidP="0009119B">
            <w:pPr>
              <w:pStyle w:val="NormalIndent"/>
            </w:pPr>
            <w:r>
              <w:t>Faculty</w:t>
            </w:r>
          </w:p>
        </w:tc>
        <w:tc>
          <w:tcPr>
            <w:tcW w:w="3761" w:type="pct"/>
            <w:gridSpan w:val="3"/>
            <w:tcBorders>
              <w:bottom w:val="single" w:sz="4" w:space="0" w:color="auto"/>
            </w:tcBorders>
            <w:vAlign w:val="bottom"/>
          </w:tcPr>
          <w:p w:rsidR="0009119B" w:rsidRPr="00846B76" w:rsidRDefault="004C3017" w:rsidP="00302CEC">
            <w:r>
              <w:t>Management, IT</w:t>
            </w:r>
            <w:r w:rsidR="00F93BD5">
              <w:t xml:space="preserve"> Director</w:t>
            </w:r>
          </w:p>
        </w:tc>
      </w:tr>
      <w:tr w:rsidR="00954510" w:rsidRPr="00846B76" w:rsidTr="00954510">
        <w:tc>
          <w:tcPr>
            <w:tcW w:w="1239" w:type="pct"/>
            <w:vAlign w:val="bottom"/>
          </w:tcPr>
          <w:p w:rsidR="00954510" w:rsidRPr="00846B76" w:rsidRDefault="0009119B" w:rsidP="00954510">
            <w:pPr>
              <w:rPr>
                <w:rFonts w:asciiTheme="majorHAnsi" w:hAnsiTheme="majorHAnsi"/>
                <w:b/>
                <w:sz w:val="8"/>
              </w:rPr>
            </w:pPr>
            <w:r>
              <w:rPr>
                <w:rFonts w:asciiTheme="majorHAnsi" w:hAnsiTheme="majorHAnsi"/>
                <w:b/>
                <w:sz w:val="8"/>
              </w:rPr>
              <w:t xml:space="preserve">  </w:t>
            </w:r>
          </w:p>
        </w:tc>
        <w:tc>
          <w:tcPr>
            <w:tcW w:w="3761" w:type="pct"/>
            <w:gridSpan w:val="3"/>
            <w:vAlign w:val="bottom"/>
          </w:tcPr>
          <w:p w:rsidR="00954510" w:rsidRPr="00846B76" w:rsidRDefault="00954510" w:rsidP="00954510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845070" w:rsidRPr="00846B76" w:rsidTr="00302CEC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:rsidR="00845070" w:rsidRPr="00846B76" w:rsidRDefault="00845070" w:rsidP="00302CEC">
            <w:pPr>
              <w:pStyle w:val="Heading1"/>
              <w:outlineLvl w:val="0"/>
            </w:pPr>
            <w:r>
              <w:t>Attachment details</w:t>
            </w:r>
          </w:p>
        </w:tc>
      </w:tr>
      <w:tr w:rsidR="00845070" w:rsidRPr="00846B76" w:rsidTr="00302CEC">
        <w:tc>
          <w:tcPr>
            <w:tcW w:w="1239" w:type="pct"/>
            <w:vAlign w:val="bottom"/>
          </w:tcPr>
          <w:p w:rsidR="00845070" w:rsidRPr="00846B76" w:rsidRDefault="00845070" w:rsidP="00845070">
            <w:pPr>
              <w:pStyle w:val="NormalIndent"/>
            </w:pPr>
            <w:r>
              <w:t>Start Date</w:t>
            </w:r>
          </w:p>
        </w:tc>
        <w:tc>
          <w:tcPr>
            <w:tcW w:w="137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845070" w:rsidRPr="00846B76" w:rsidRDefault="00F91BC3" w:rsidP="00302CEC">
            <w:r>
              <w:t>20</w:t>
            </w:r>
            <w:r w:rsidR="00845070">
              <w:t>/06/2022</w:t>
            </w:r>
          </w:p>
        </w:tc>
        <w:tc>
          <w:tcPr>
            <w:tcW w:w="837" w:type="pct"/>
            <w:tcBorders>
              <w:top w:val="single" w:sz="4" w:space="0" w:color="auto"/>
            </w:tcBorders>
            <w:vAlign w:val="bottom"/>
          </w:tcPr>
          <w:p w:rsidR="00845070" w:rsidRPr="00846B76" w:rsidRDefault="00845070" w:rsidP="00845070">
            <w:r>
              <w:t>End date</w:t>
            </w:r>
          </w:p>
        </w:tc>
        <w:tc>
          <w:tcPr>
            <w:tcW w:w="1550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845070" w:rsidRPr="00846B76" w:rsidRDefault="00250A95" w:rsidP="00302CEC">
            <w:r>
              <w:t>17</w:t>
            </w:r>
            <w:bookmarkStart w:id="0" w:name="_GoBack"/>
            <w:bookmarkEnd w:id="0"/>
            <w:r w:rsidR="00845070">
              <w:t>/08/2022 (variable)</w:t>
            </w:r>
          </w:p>
        </w:tc>
      </w:tr>
    </w:tbl>
    <w:p w:rsidR="000172E5" w:rsidRDefault="000172E5" w:rsidP="00637200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7"/>
        <w:gridCol w:w="6863"/>
      </w:tblGrid>
      <w:tr w:rsidR="00954510" w:rsidRPr="00637200" w:rsidTr="00302CEC">
        <w:tc>
          <w:tcPr>
            <w:tcW w:w="5000" w:type="pct"/>
            <w:gridSpan w:val="2"/>
            <w:shd w:val="clear" w:color="auto" w:fill="731F1C" w:themeFill="accent5"/>
            <w:vAlign w:val="bottom"/>
          </w:tcPr>
          <w:p w:rsidR="00954510" w:rsidRPr="00637200" w:rsidRDefault="0009119B" w:rsidP="0009119B">
            <w:pPr>
              <w:pStyle w:val="Heading1"/>
              <w:outlineLvl w:val="0"/>
            </w:pPr>
            <w:r>
              <w:t>Company Info</w:t>
            </w:r>
          </w:p>
        </w:tc>
      </w:tr>
      <w:tr w:rsidR="00954510" w:rsidRPr="00846B76" w:rsidTr="00302CEC">
        <w:tc>
          <w:tcPr>
            <w:tcW w:w="1334" w:type="pct"/>
            <w:vAlign w:val="bottom"/>
          </w:tcPr>
          <w:p w:rsidR="00954510" w:rsidRPr="00637200" w:rsidRDefault="0009119B" w:rsidP="0009119B">
            <w:pPr>
              <w:pStyle w:val="NormalIndent"/>
            </w:pPr>
            <w:r>
              <w:t>Co. Name</w:t>
            </w:r>
          </w:p>
        </w:tc>
        <w:tc>
          <w:tcPr>
            <w:tcW w:w="3666" w:type="pct"/>
            <w:tcBorders>
              <w:bottom w:val="single" w:sz="4" w:space="0" w:color="auto"/>
            </w:tcBorders>
            <w:vAlign w:val="bottom"/>
          </w:tcPr>
          <w:p w:rsidR="00954510" w:rsidRPr="00846B76" w:rsidRDefault="00F91BC3" w:rsidP="00302CEC">
            <w:r>
              <w:t>IMS Guru Limited</w:t>
            </w:r>
            <w:r w:rsidR="0009119B">
              <w:t>.</w:t>
            </w:r>
          </w:p>
        </w:tc>
      </w:tr>
      <w:tr w:rsidR="00954510" w:rsidRPr="00846B76" w:rsidTr="00302CEC">
        <w:tc>
          <w:tcPr>
            <w:tcW w:w="1334" w:type="pct"/>
            <w:vAlign w:val="bottom"/>
          </w:tcPr>
          <w:p w:rsidR="00954510" w:rsidRPr="00637200" w:rsidRDefault="00184E12" w:rsidP="0009119B">
            <w:pPr>
              <w:pStyle w:val="NormalIndent"/>
            </w:pPr>
            <w:r>
              <w:t>Telephone</w:t>
            </w:r>
          </w:p>
        </w:tc>
        <w:tc>
          <w:tcPr>
            <w:tcW w:w="3666" w:type="pct"/>
            <w:tcBorders>
              <w:bottom w:val="single" w:sz="4" w:space="0" w:color="auto"/>
            </w:tcBorders>
            <w:vAlign w:val="bottom"/>
          </w:tcPr>
          <w:p w:rsidR="00954510" w:rsidRPr="00846B76" w:rsidRDefault="00184E12" w:rsidP="00302CEC">
            <w:r>
              <w:t>0722554455</w:t>
            </w:r>
          </w:p>
        </w:tc>
      </w:tr>
      <w:tr w:rsidR="0009119B" w:rsidRPr="00846B76" w:rsidTr="00302CEC">
        <w:sdt>
          <w:sdtPr>
            <w:id w:val="-2071728341"/>
            <w:placeholder>
              <w:docPart w:val="29C608EAE01C480292C131A95A63A6A9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vAlign w:val="bottom"/>
              </w:tcPr>
              <w:p w:rsidR="0009119B" w:rsidRPr="00637200" w:rsidRDefault="0009119B" w:rsidP="00302CEC">
                <w:pPr>
                  <w:pStyle w:val="NormalIndent"/>
                </w:pPr>
                <w:r w:rsidRPr="00637200">
                  <w:t>Email</w:t>
                </w:r>
              </w:p>
            </w:tc>
          </w:sdtContent>
        </w:sdt>
        <w:tc>
          <w:tcPr>
            <w:tcW w:w="3666" w:type="pct"/>
            <w:tcBorders>
              <w:bottom w:val="single" w:sz="4" w:space="0" w:color="auto"/>
            </w:tcBorders>
            <w:vAlign w:val="bottom"/>
          </w:tcPr>
          <w:p w:rsidR="0009119B" w:rsidRPr="00846B76" w:rsidRDefault="00184E12" w:rsidP="00302CEC">
            <w:r>
              <w:t>info@imsguru.com</w:t>
            </w:r>
          </w:p>
        </w:tc>
      </w:tr>
      <w:tr w:rsidR="00184E12" w:rsidRPr="00846B76" w:rsidTr="00302CEC">
        <w:tc>
          <w:tcPr>
            <w:tcW w:w="1334" w:type="pct"/>
            <w:vAlign w:val="bottom"/>
          </w:tcPr>
          <w:p w:rsidR="00184E12" w:rsidRPr="00637200" w:rsidRDefault="00184E12" w:rsidP="00302CEC">
            <w:pPr>
              <w:pStyle w:val="NormalIndent"/>
            </w:pPr>
            <w:r>
              <w:t>location</w:t>
            </w:r>
          </w:p>
        </w:tc>
        <w:tc>
          <w:tcPr>
            <w:tcW w:w="3666" w:type="pct"/>
            <w:tcBorders>
              <w:bottom w:val="single" w:sz="4" w:space="0" w:color="auto"/>
            </w:tcBorders>
            <w:vAlign w:val="bottom"/>
          </w:tcPr>
          <w:p w:rsidR="00184E12" w:rsidRPr="00846B76" w:rsidRDefault="00184E12" w:rsidP="00302CEC">
            <w:r>
              <w:t xml:space="preserve">6G, </w:t>
            </w:r>
            <w:proofErr w:type="spellStart"/>
            <w:r>
              <w:t>Maruti</w:t>
            </w:r>
            <w:proofErr w:type="spellEnd"/>
            <w:r>
              <w:t xml:space="preserve"> Heights, </w:t>
            </w:r>
            <w:proofErr w:type="spellStart"/>
            <w:r>
              <w:t>Lang’ata</w:t>
            </w:r>
            <w:proofErr w:type="spellEnd"/>
            <w:r>
              <w:t xml:space="preserve"> Link Road, Nairobi</w:t>
            </w:r>
          </w:p>
        </w:tc>
      </w:tr>
      <w:tr w:rsidR="00184E12" w:rsidRPr="00846B76" w:rsidTr="00302CEC">
        <w:tc>
          <w:tcPr>
            <w:tcW w:w="1334" w:type="pct"/>
            <w:vAlign w:val="bottom"/>
          </w:tcPr>
          <w:p w:rsidR="00184E12" w:rsidRPr="00637200" w:rsidRDefault="00184E12" w:rsidP="00184E12">
            <w:pPr>
              <w:pStyle w:val="NormalIndent"/>
            </w:pPr>
            <w:r>
              <w:t>Web address</w:t>
            </w:r>
          </w:p>
        </w:tc>
        <w:tc>
          <w:tcPr>
            <w:tcW w:w="3666" w:type="pct"/>
            <w:tcBorders>
              <w:bottom w:val="single" w:sz="4" w:space="0" w:color="auto"/>
            </w:tcBorders>
            <w:vAlign w:val="bottom"/>
          </w:tcPr>
          <w:p w:rsidR="00184E12" w:rsidRPr="00846B76" w:rsidRDefault="007C24C6" w:rsidP="00302CEC">
            <w:hyperlink r:id="rId11" w:history="1">
              <w:r w:rsidR="00407121" w:rsidRPr="00407121">
                <w:rPr>
                  <w:rStyle w:val="Hyperlink"/>
                </w:rPr>
                <w:t>imsguru.com</w:t>
              </w:r>
            </w:hyperlink>
          </w:p>
        </w:tc>
      </w:tr>
      <w:tr w:rsidR="0009119B" w:rsidRPr="00846B76" w:rsidTr="00302CEC">
        <w:trPr>
          <w:trHeight w:val="54"/>
        </w:trPr>
        <w:tc>
          <w:tcPr>
            <w:tcW w:w="5000" w:type="pct"/>
            <w:gridSpan w:val="2"/>
            <w:shd w:val="clear" w:color="auto" w:fill="auto"/>
            <w:vAlign w:val="bottom"/>
          </w:tcPr>
          <w:p w:rsidR="0009119B" w:rsidRDefault="0009119B" w:rsidP="00302CEC">
            <w:pPr>
              <w:rPr>
                <w:rFonts w:asciiTheme="majorHAnsi" w:hAnsiTheme="majorHAnsi"/>
                <w:b/>
                <w:sz w:val="8"/>
              </w:rPr>
            </w:pPr>
          </w:p>
          <w:p w:rsidR="0009119B" w:rsidRDefault="0009119B" w:rsidP="00302CEC">
            <w:pPr>
              <w:rPr>
                <w:rFonts w:asciiTheme="majorHAnsi" w:hAnsiTheme="majorHAnsi"/>
                <w:b/>
                <w:sz w:val="8"/>
              </w:rPr>
            </w:pPr>
          </w:p>
          <w:p w:rsidR="0009119B" w:rsidRDefault="0009119B" w:rsidP="00302CEC">
            <w:pPr>
              <w:rPr>
                <w:rFonts w:asciiTheme="majorHAnsi" w:hAnsiTheme="majorHAnsi"/>
                <w:b/>
                <w:sz w:val="8"/>
              </w:rPr>
            </w:pPr>
          </w:p>
          <w:p w:rsidR="0009119B" w:rsidRPr="00846B76" w:rsidRDefault="0009119B" w:rsidP="00302CEC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09119B" w:rsidRPr="00846B76" w:rsidTr="00302CEC">
        <w:trPr>
          <w:trHeight w:val="54"/>
        </w:trPr>
        <w:tc>
          <w:tcPr>
            <w:tcW w:w="5000" w:type="pct"/>
            <w:gridSpan w:val="2"/>
            <w:shd w:val="clear" w:color="auto" w:fill="auto"/>
            <w:vAlign w:val="bottom"/>
          </w:tcPr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144"/>
            </w:tblGrid>
            <w:tr w:rsidR="0009119B" w:rsidRPr="00637200" w:rsidTr="00302CEC">
              <w:tc>
                <w:tcPr>
                  <w:tcW w:w="5000" w:type="pct"/>
                  <w:shd w:val="clear" w:color="auto" w:fill="731F1C" w:themeFill="accent5"/>
                  <w:vAlign w:val="bottom"/>
                </w:tcPr>
                <w:p w:rsidR="0009119B" w:rsidRPr="00637200" w:rsidRDefault="00845070" w:rsidP="0009119B">
                  <w:pPr>
                    <w:pStyle w:val="Heading1"/>
                    <w:outlineLvl w:val="0"/>
                  </w:pPr>
                  <w:r>
                    <w:t>Company Description</w:t>
                  </w:r>
                </w:p>
              </w:tc>
            </w:tr>
          </w:tbl>
          <w:p w:rsidR="0009119B" w:rsidRDefault="0009119B" w:rsidP="00302CEC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B03CB1" w:rsidRPr="00846B76" w:rsidTr="00302CEC">
        <w:trPr>
          <w:trHeight w:val="54"/>
        </w:trPr>
        <w:tc>
          <w:tcPr>
            <w:tcW w:w="5000" w:type="pct"/>
            <w:gridSpan w:val="2"/>
            <w:shd w:val="clear" w:color="auto" w:fill="auto"/>
            <w:vAlign w:val="bottom"/>
          </w:tcPr>
          <w:p w:rsidR="00B03CB1" w:rsidRDefault="00B03CB1" w:rsidP="00845070">
            <w:r w:rsidRPr="00B03CB1">
              <w:t>IMS</w:t>
            </w:r>
            <w:r w:rsidR="00845070">
              <w:t xml:space="preserve"> Guru</w:t>
            </w:r>
            <w:r w:rsidRPr="00B03CB1">
              <w:t xml:space="preserve"> is </w:t>
            </w:r>
            <w:r w:rsidR="00845070" w:rsidRPr="00B03CB1">
              <w:t>an</w:t>
            </w:r>
            <w:r w:rsidRPr="00B03CB1">
              <w:t xml:space="preserve"> end to end custom software development company that specializes in Custom Software Development, Web Applications, Mobile Apps, Web Design and E-commerce solutions. </w:t>
            </w:r>
            <w:r w:rsidR="00845070">
              <w:t>Its</w:t>
            </w:r>
            <w:r w:rsidRPr="00B03CB1">
              <w:t xml:space="preserve"> focus is delivering software that excels in high-complexity environments to achieve challenging business objectives for our clients. </w:t>
            </w:r>
          </w:p>
          <w:p w:rsidR="00845070" w:rsidRPr="00B03CB1" w:rsidRDefault="00845070" w:rsidP="00845070"/>
        </w:tc>
      </w:tr>
    </w:tbl>
    <w:p w:rsidR="00954510" w:rsidRPr="0006568A" w:rsidRDefault="00954510" w:rsidP="00637200"/>
    <w:sectPr w:rsidR="00954510" w:rsidRPr="0006568A" w:rsidSect="006145D8">
      <w:headerReference w:type="default" r:id="rId12"/>
      <w:footerReference w:type="default" r:id="rId13"/>
      <w:pgSz w:w="12240" w:h="15840"/>
      <w:pgMar w:top="1440" w:right="1440" w:bottom="1440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24C6" w:rsidRDefault="007C24C6" w:rsidP="000172E5">
      <w:pPr>
        <w:spacing w:after="0" w:line="240" w:lineRule="auto"/>
      </w:pPr>
      <w:r>
        <w:separator/>
      </w:r>
    </w:p>
  </w:endnote>
  <w:endnote w:type="continuationSeparator" w:id="0">
    <w:p w:rsidR="007C24C6" w:rsidRDefault="007C24C6" w:rsidP="00017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2E8D249-F92F-40D9-8B45-74B09786C80E}"/>
    <w:embedBold r:id="rId2" w:fontKey="{7BB40ACF-F89A-4DBD-A830-CC8681217EB7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A01AEC22-F713-40D7-AC84-177B72C83E47}"/>
    <w:embedBold r:id="rId4" w:fontKey="{2C3E29C8-7402-4969-9DBC-04A67D5FE08E}"/>
    <w:embedItalic r:id="rId5" w:fontKey="{F781BE9D-5CD5-4FDB-A0FE-80F68C753E5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F3F922CB-7F83-4E4F-8EFA-5474AE433DF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A1D41173-E7E6-4CA8-8FC9-B3A73D42D1A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311D4F" w:rsidRPr="00311D4F" w:rsidTr="00637200">
      <w:tc>
        <w:tcPr>
          <w:tcW w:w="4675" w:type="dxa"/>
          <w:vAlign w:val="center"/>
        </w:tcPr>
        <w:p w:rsidR="00311D4F" w:rsidRPr="00311D4F" w:rsidRDefault="00311D4F" w:rsidP="0009119B">
          <w:pPr>
            <w:pStyle w:val="Footer"/>
          </w:pPr>
        </w:p>
      </w:tc>
      <w:tc>
        <w:tcPr>
          <w:tcW w:w="4675" w:type="dxa"/>
          <w:vAlign w:val="center"/>
        </w:tcPr>
        <w:p w:rsidR="00311D4F" w:rsidRPr="00311D4F" w:rsidRDefault="00311D4F" w:rsidP="00637200">
          <w:pPr>
            <w:pStyle w:val="Footer"/>
            <w:jc w:val="right"/>
          </w:pPr>
        </w:p>
      </w:tc>
    </w:tr>
  </w:tbl>
  <w:p w:rsidR="006145D8" w:rsidRDefault="006145D8" w:rsidP="0063720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24C6" w:rsidRDefault="007C24C6" w:rsidP="000172E5">
      <w:pPr>
        <w:spacing w:after="0" w:line="240" w:lineRule="auto"/>
      </w:pPr>
      <w:r>
        <w:separator/>
      </w:r>
    </w:p>
  </w:footnote>
  <w:footnote w:type="continuationSeparator" w:id="0">
    <w:p w:rsidR="007C24C6" w:rsidRDefault="007C24C6" w:rsidP="00017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1350"/>
      <w:gridCol w:w="8000"/>
    </w:tblGrid>
    <w:tr w:rsidR="00B337A2" w:rsidRPr="00637200" w:rsidTr="00384B05">
      <w:trPr>
        <w:trHeight w:val="990"/>
      </w:trPr>
      <w:tc>
        <w:tcPr>
          <w:tcW w:w="1350" w:type="dxa"/>
          <w:vAlign w:val="center"/>
        </w:tcPr>
        <w:p w:rsidR="00B337A2" w:rsidRPr="00637200" w:rsidRDefault="00B337A2" w:rsidP="00637200">
          <w:pPr>
            <w:pStyle w:val="Header"/>
          </w:pPr>
        </w:p>
      </w:tc>
      <w:tc>
        <w:tcPr>
          <w:tcW w:w="8000" w:type="dxa"/>
          <w:vAlign w:val="center"/>
        </w:tcPr>
        <w:p w:rsidR="00B337A2" w:rsidRPr="00637200" w:rsidRDefault="00954510" w:rsidP="00954510">
          <w:pPr>
            <w:pStyle w:val="Header"/>
          </w:pPr>
          <w:r w:rsidRPr="00954510">
            <w:rPr>
              <w:color w:val="auto"/>
            </w:rPr>
            <w:t>Attachment Details form</w:t>
          </w:r>
        </w:p>
      </w:tc>
    </w:tr>
  </w:tbl>
  <w:p w:rsidR="000172E5" w:rsidRPr="00311D4F" w:rsidRDefault="000172E5" w:rsidP="00311D4F">
    <w:pPr>
      <w:pStyle w:val="NoSpacing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510"/>
    <w:rsid w:val="000172E5"/>
    <w:rsid w:val="00052382"/>
    <w:rsid w:val="0006568A"/>
    <w:rsid w:val="00076F0F"/>
    <w:rsid w:val="00084253"/>
    <w:rsid w:val="0009119B"/>
    <w:rsid w:val="000D1F49"/>
    <w:rsid w:val="001727CA"/>
    <w:rsid w:val="001800AB"/>
    <w:rsid w:val="00184E12"/>
    <w:rsid w:val="00250A95"/>
    <w:rsid w:val="002A5736"/>
    <w:rsid w:val="002C56E6"/>
    <w:rsid w:val="00311D4F"/>
    <w:rsid w:val="0034390E"/>
    <w:rsid w:val="00344849"/>
    <w:rsid w:val="00361E11"/>
    <w:rsid w:val="003769BA"/>
    <w:rsid w:val="003F0847"/>
    <w:rsid w:val="0040090B"/>
    <w:rsid w:val="00407121"/>
    <w:rsid w:val="0046302A"/>
    <w:rsid w:val="00487D2D"/>
    <w:rsid w:val="004C3017"/>
    <w:rsid w:val="004D5D62"/>
    <w:rsid w:val="005112D0"/>
    <w:rsid w:val="00577E06"/>
    <w:rsid w:val="00583334"/>
    <w:rsid w:val="005A3BF7"/>
    <w:rsid w:val="005F2035"/>
    <w:rsid w:val="005F7990"/>
    <w:rsid w:val="006145D8"/>
    <w:rsid w:val="00637200"/>
    <w:rsid w:val="0063739C"/>
    <w:rsid w:val="007147D7"/>
    <w:rsid w:val="00770F25"/>
    <w:rsid w:val="007A35A8"/>
    <w:rsid w:val="007B0A85"/>
    <w:rsid w:val="007C24C6"/>
    <w:rsid w:val="007C6A52"/>
    <w:rsid w:val="0082043E"/>
    <w:rsid w:val="00845070"/>
    <w:rsid w:val="00846B76"/>
    <w:rsid w:val="008E203A"/>
    <w:rsid w:val="0091229C"/>
    <w:rsid w:val="00940E73"/>
    <w:rsid w:val="00954510"/>
    <w:rsid w:val="0098597D"/>
    <w:rsid w:val="009F619A"/>
    <w:rsid w:val="009F6DDE"/>
    <w:rsid w:val="00A370A8"/>
    <w:rsid w:val="00B03CB1"/>
    <w:rsid w:val="00B337A2"/>
    <w:rsid w:val="00BD4753"/>
    <w:rsid w:val="00BD5CB1"/>
    <w:rsid w:val="00BE62EE"/>
    <w:rsid w:val="00C003BA"/>
    <w:rsid w:val="00C35A76"/>
    <w:rsid w:val="00C4602F"/>
    <w:rsid w:val="00C46878"/>
    <w:rsid w:val="00C53E8F"/>
    <w:rsid w:val="00C6231D"/>
    <w:rsid w:val="00CB4A51"/>
    <w:rsid w:val="00CD4532"/>
    <w:rsid w:val="00CD47B0"/>
    <w:rsid w:val="00CE6104"/>
    <w:rsid w:val="00CE7918"/>
    <w:rsid w:val="00D16163"/>
    <w:rsid w:val="00D20444"/>
    <w:rsid w:val="00D66C92"/>
    <w:rsid w:val="00D742D2"/>
    <w:rsid w:val="00DB3FAD"/>
    <w:rsid w:val="00DC71EC"/>
    <w:rsid w:val="00E61C09"/>
    <w:rsid w:val="00E63424"/>
    <w:rsid w:val="00EB3B58"/>
    <w:rsid w:val="00EC7359"/>
    <w:rsid w:val="00EE3054"/>
    <w:rsid w:val="00F00606"/>
    <w:rsid w:val="00F01256"/>
    <w:rsid w:val="00F91BC3"/>
    <w:rsid w:val="00F93BD5"/>
    <w:rsid w:val="00FC7475"/>
    <w:rsid w:val="00FE78A0"/>
    <w:rsid w:val="00FF3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11D4F"/>
    <w:pPr>
      <w:spacing w:before="200"/>
    </w:pPr>
  </w:style>
  <w:style w:type="paragraph" w:styleId="Heading1">
    <w:name w:val="heading 1"/>
    <w:basedOn w:val="Normal"/>
    <w:link w:val="Heading1Char"/>
    <w:uiPriority w:val="1"/>
    <w:qFormat/>
    <w:rsid w:val="006145D8"/>
    <w:pPr>
      <w:spacing w:before="120" w:after="120" w:line="240" w:lineRule="auto"/>
      <w:outlineLvl w:val="0"/>
    </w:pPr>
    <w:rPr>
      <w:rFonts w:asciiTheme="majorHAnsi" w:hAnsiTheme="majorHAnsi"/>
      <w:b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145D8"/>
    <w:rPr>
      <w:rFonts w:asciiTheme="majorHAnsi" w:hAnsiTheme="majorHAnsi"/>
      <w:b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145D8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qFormat/>
    <w:rsid w:val="00311D4F"/>
    <w:pPr>
      <w:spacing w:after="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145D8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5D8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637200"/>
    <w:pPr>
      <w:spacing w:after="0"/>
    </w:pPr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37200"/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637200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37200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rsid w:val="00311D4F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14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5D8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145D8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5D8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5D8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145D8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846B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6145D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720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200"/>
    <w:rPr>
      <w:rFonts w:ascii="Segoe UI" w:hAnsi="Segoe UI" w:cs="Segoe UI"/>
      <w:sz w:val="18"/>
      <w:szCs w:val="18"/>
    </w:rPr>
  </w:style>
  <w:style w:type="character" w:customStyle="1" w:styleId="w8qarf">
    <w:name w:val="w8qarf"/>
    <w:basedOn w:val="DefaultParagraphFont"/>
    <w:rsid w:val="00184E12"/>
  </w:style>
  <w:style w:type="character" w:customStyle="1" w:styleId="lrzxr">
    <w:name w:val="lrzxr"/>
    <w:basedOn w:val="DefaultParagraphFont"/>
    <w:rsid w:val="00184E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imsguru.com/" TargetMode="Externa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arie404\AppData\Roaming\Microsoft\Templates\Membership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1A3CF94DC3549148D01BA03B6366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47C58C-6304-42A2-B88C-6B35E50B91B3}"/>
      </w:docPartPr>
      <w:docPartBody>
        <w:p w:rsidR="00DB51DB" w:rsidRDefault="00331AC9" w:rsidP="00331AC9">
          <w:pPr>
            <w:pStyle w:val="E1A3CF94DC3549148D01BA03B6366332"/>
          </w:pPr>
          <w:r w:rsidRPr="006145D8">
            <w:t>Email</w:t>
          </w:r>
        </w:p>
      </w:docPartBody>
    </w:docPart>
    <w:docPart>
      <w:docPartPr>
        <w:name w:val="BCAE18301D024B0BBDB723610EEB4D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2DC5C1-E7BE-48E4-80BF-CB2D99867C9F}"/>
      </w:docPartPr>
      <w:docPartBody>
        <w:p w:rsidR="00DB51DB" w:rsidRDefault="00331AC9" w:rsidP="00331AC9">
          <w:pPr>
            <w:pStyle w:val="BCAE18301D024B0BBDB723610EEB4D70"/>
          </w:pPr>
          <w:r w:rsidRPr="006145D8">
            <w:t>Cell Phone</w:t>
          </w:r>
        </w:p>
      </w:docPartBody>
    </w:docPart>
    <w:docPart>
      <w:docPartPr>
        <w:name w:val="937C7F7A62284E5997BB30A9EF6BAC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220469-9E56-48EE-841A-C3D411990F31}"/>
      </w:docPartPr>
      <w:docPartBody>
        <w:p w:rsidR="00DB51DB" w:rsidRDefault="00331AC9" w:rsidP="00331AC9">
          <w:pPr>
            <w:pStyle w:val="937C7F7A62284E5997BB30A9EF6BAC2D"/>
          </w:pPr>
          <w:r w:rsidRPr="006145D8">
            <w:t>Work Phone</w:t>
          </w:r>
        </w:p>
      </w:docPartBody>
    </w:docPart>
    <w:docPart>
      <w:docPartPr>
        <w:name w:val="5E32AD36AF7243B3A3F8AB1CCA5063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F5003C-8ADA-4068-809F-F5A3409FF816}"/>
      </w:docPartPr>
      <w:docPartBody>
        <w:p w:rsidR="00DB51DB" w:rsidRDefault="00331AC9" w:rsidP="00331AC9">
          <w:pPr>
            <w:pStyle w:val="5E32AD36AF7243B3A3F8AB1CCA5063A3"/>
          </w:pPr>
          <w:r w:rsidRPr="006145D8">
            <w:t>Email</w:t>
          </w:r>
        </w:p>
      </w:docPartBody>
    </w:docPart>
    <w:docPart>
      <w:docPartPr>
        <w:name w:val="29C608EAE01C480292C131A95A63A6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1333DC-30D0-4899-B5EE-0A5BA5027BF7}"/>
      </w:docPartPr>
      <w:docPartBody>
        <w:p w:rsidR="00DB51DB" w:rsidRDefault="00331AC9" w:rsidP="00331AC9">
          <w:pPr>
            <w:pStyle w:val="29C608EAE01C480292C131A95A63A6A9"/>
          </w:pPr>
          <w:r w:rsidRPr="006145D8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AC9"/>
    <w:rsid w:val="0004502C"/>
    <w:rsid w:val="00331AC9"/>
    <w:rsid w:val="00DB51DB"/>
    <w:rsid w:val="00FC2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331AC9"/>
    <w:pPr>
      <w:spacing w:before="120" w:after="120" w:line="240" w:lineRule="auto"/>
      <w:outlineLvl w:val="0"/>
    </w:pPr>
    <w:rPr>
      <w:rFonts w:asciiTheme="majorHAnsi" w:eastAsiaTheme="minorHAnsi" w:hAnsiTheme="majorHAnsi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31AC9"/>
    <w:rPr>
      <w:rFonts w:asciiTheme="majorHAnsi" w:eastAsiaTheme="minorHAnsi" w:hAnsiTheme="majorHAnsi"/>
      <w:b/>
      <w:sz w:val="28"/>
      <w:szCs w:val="28"/>
    </w:rPr>
  </w:style>
  <w:style w:type="paragraph" w:customStyle="1" w:styleId="2BBC791D82114D43A28C7F782B09F815">
    <w:name w:val="2BBC791D82114D43A28C7F782B09F815"/>
  </w:style>
  <w:style w:type="paragraph" w:customStyle="1" w:styleId="43A1CB625B524904A360ECEA95C6786E">
    <w:name w:val="43A1CB625B524904A360ECEA95C6786E"/>
  </w:style>
  <w:style w:type="paragraph" w:customStyle="1" w:styleId="F658582442BB432085AE8019D02E13C0">
    <w:name w:val="F658582442BB432085AE8019D02E13C0"/>
  </w:style>
  <w:style w:type="paragraph" w:customStyle="1" w:styleId="80C82C4F97BA4EE3A73BEDCF3C92B1AC">
    <w:name w:val="80C82C4F97BA4EE3A73BEDCF3C92B1AC"/>
  </w:style>
  <w:style w:type="paragraph" w:customStyle="1" w:styleId="CB3825D159CB40E98C8ED74B3ACD7D14">
    <w:name w:val="CB3825D159CB40E98C8ED74B3ACD7D14"/>
  </w:style>
  <w:style w:type="paragraph" w:customStyle="1" w:styleId="B49EECE4A265443DBC03D1C0C5D49B9A">
    <w:name w:val="B49EECE4A265443DBC03D1C0C5D49B9A"/>
  </w:style>
  <w:style w:type="paragraph" w:customStyle="1" w:styleId="0587E517430A4B2B85F2EB5D25C83F8A">
    <w:name w:val="0587E517430A4B2B85F2EB5D25C83F8A"/>
  </w:style>
  <w:style w:type="paragraph" w:customStyle="1" w:styleId="93CA0D2E1F3648F9A08C69F8475495E8">
    <w:name w:val="93CA0D2E1F3648F9A08C69F8475495E8"/>
  </w:style>
  <w:style w:type="paragraph" w:customStyle="1" w:styleId="C7477CE5016641E790B646641C18AD5F">
    <w:name w:val="C7477CE5016641E790B646641C18AD5F"/>
  </w:style>
  <w:style w:type="paragraph" w:customStyle="1" w:styleId="2C687AE8070C43B981926A7ACC9B2E81">
    <w:name w:val="2C687AE8070C43B981926A7ACC9B2E81"/>
  </w:style>
  <w:style w:type="paragraph" w:customStyle="1" w:styleId="01B04EE259724F3CB048310089C8FC19">
    <w:name w:val="01B04EE259724F3CB048310089C8FC19"/>
  </w:style>
  <w:style w:type="paragraph" w:customStyle="1" w:styleId="45963261344243688ACDE0143D9694A2">
    <w:name w:val="45963261344243688ACDE0143D9694A2"/>
  </w:style>
  <w:style w:type="paragraph" w:customStyle="1" w:styleId="E296A9E6FC604E9990E388CF9BD18AB0">
    <w:name w:val="E296A9E6FC604E9990E388CF9BD18AB0"/>
  </w:style>
  <w:style w:type="paragraph" w:customStyle="1" w:styleId="33ECA337C3FA42D3B8FCB62CA583F11B">
    <w:name w:val="33ECA337C3FA42D3B8FCB62CA583F11B"/>
    <w:rsid w:val="00331AC9"/>
  </w:style>
  <w:style w:type="paragraph" w:customStyle="1" w:styleId="AD4A858DCB6C4BE5B18FC9BEE6AEB0B0">
    <w:name w:val="AD4A858DCB6C4BE5B18FC9BEE6AEB0B0"/>
    <w:rsid w:val="00331AC9"/>
  </w:style>
  <w:style w:type="paragraph" w:customStyle="1" w:styleId="82486769723F4ECFAFBF3357806862F6">
    <w:name w:val="82486769723F4ECFAFBF3357806862F6"/>
    <w:rsid w:val="00331AC9"/>
  </w:style>
  <w:style w:type="paragraph" w:customStyle="1" w:styleId="CDF3CF25A7DB4A7A948A826D1E122D13">
    <w:name w:val="CDF3CF25A7DB4A7A948A826D1E122D13"/>
    <w:rsid w:val="00331AC9"/>
  </w:style>
  <w:style w:type="paragraph" w:customStyle="1" w:styleId="B70A32AE22FF4023816FDAD826410E9C">
    <w:name w:val="B70A32AE22FF4023816FDAD826410E9C"/>
    <w:rsid w:val="00331AC9"/>
  </w:style>
  <w:style w:type="paragraph" w:customStyle="1" w:styleId="38F36994FF13428FA3A11547C59C61CE">
    <w:name w:val="38F36994FF13428FA3A11547C59C61CE"/>
    <w:rsid w:val="00331AC9"/>
  </w:style>
  <w:style w:type="paragraph" w:customStyle="1" w:styleId="E1A3CF94DC3549148D01BA03B6366332">
    <w:name w:val="E1A3CF94DC3549148D01BA03B6366332"/>
    <w:rsid w:val="00331AC9"/>
  </w:style>
  <w:style w:type="paragraph" w:customStyle="1" w:styleId="895B7899607E46358D19AEB9495496AE">
    <w:name w:val="895B7899607E46358D19AEB9495496AE"/>
    <w:rsid w:val="00331AC9"/>
  </w:style>
  <w:style w:type="paragraph" w:customStyle="1" w:styleId="BD9BCFE020804A578C647BD29C7F7447">
    <w:name w:val="BD9BCFE020804A578C647BD29C7F7447"/>
    <w:rsid w:val="00331AC9"/>
  </w:style>
  <w:style w:type="paragraph" w:customStyle="1" w:styleId="0CD297A9FB7F409186C26E1A3E8CF307">
    <w:name w:val="0CD297A9FB7F409186C26E1A3E8CF307"/>
    <w:rsid w:val="00331AC9"/>
  </w:style>
  <w:style w:type="paragraph" w:customStyle="1" w:styleId="BCAE18301D024B0BBDB723610EEB4D70">
    <w:name w:val="BCAE18301D024B0BBDB723610EEB4D70"/>
    <w:rsid w:val="00331AC9"/>
  </w:style>
  <w:style w:type="paragraph" w:customStyle="1" w:styleId="937C7F7A62284E5997BB30A9EF6BAC2D">
    <w:name w:val="937C7F7A62284E5997BB30A9EF6BAC2D"/>
    <w:rsid w:val="00331AC9"/>
  </w:style>
  <w:style w:type="paragraph" w:customStyle="1" w:styleId="5E32AD36AF7243B3A3F8AB1CCA5063A3">
    <w:name w:val="5E32AD36AF7243B3A3F8AB1CCA5063A3"/>
    <w:rsid w:val="00331AC9"/>
  </w:style>
  <w:style w:type="paragraph" w:customStyle="1" w:styleId="CFE899B685D54C788EE1CD08D93EC60B">
    <w:name w:val="CFE899B685D54C788EE1CD08D93EC60B"/>
    <w:rsid w:val="00331AC9"/>
  </w:style>
  <w:style w:type="paragraph" w:customStyle="1" w:styleId="0CEAF4A8189D4718B2CCCE87DF5B646A">
    <w:name w:val="0CEAF4A8189D4718B2CCCE87DF5B646A"/>
    <w:rsid w:val="00331AC9"/>
  </w:style>
  <w:style w:type="paragraph" w:customStyle="1" w:styleId="AF1BA4A262564C95AD80D2907BD13C0F">
    <w:name w:val="AF1BA4A262564C95AD80D2907BD13C0F"/>
    <w:rsid w:val="00331AC9"/>
  </w:style>
  <w:style w:type="paragraph" w:customStyle="1" w:styleId="7ACAF0BDECA1473197CEBDE2FF1012CE">
    <w:name w:val="7ACAF0BDECA1473197CEBDE2FF1012CE"/>
    <w:rsid w:val="00331AC9"/>
  </w:style>
  <w:style w:type="paragraph" w:customStyle="1" w:styleId="2D4C74CE50544919B10263AC777207AC">
    <w:name w:val="2D4C74CE50544919B10263AC777207AC"/>
    <w:rsid w:val="00331AC9"/>
  </w:style>
  <w:style w:type="paragraph" w:customStyle="1" w:styleId="B2253F32BF80481FA6C3448ACA84665E">
    <w:name w:val="B2253F32BF80481FA6C3448ACA84665E"/>
    <w:rsid w:val="00331AC9"/>
  </w:style>
  <w:style w:type="paragraph" w:customStyle="1" w:styleId="CCDC51598415460D8CD47D4399832136">
    <w:name w:val="CCDC51598415460D8CD47D4399832136"/>
    <w:rsid w:val="00331AC9"/>
  </w:style>
  <w:style w:type="paragraph" w:customStyle="1" w:styleId="194F05734B8C40648D03916C59795B96">
    <w:name w:val="194F05734B8C40648D03916C59795B96"/>
    <w:rsid w:val="00331AC9"/>
  </w:style>
  <w:style w:type="paragraph" w:customStyle="1" w:styleId="EA986081BC55405FA949F8FC766D5199">
    <w:name w:val="EA986081BC55405FA949F8FC766D5199"/>
    <w:rsid w:val="00331AC9"/>
  </w:style>
  <w:style w:type="paragraph" w:customStyle="1" w:styleId="5F1C28A3DAC646B584CAB20D51357420">
    <w:name w:val="5F1C28A3DAC646B584CAB20D51357420"/>
    <w:rsid w:val="00331AC9"/>
  </w:style>
  <w:style w:type="paragraph" w:customStyle="1" w:styleId="8CFE40EE9A8B41BA86C49B2346FCE8D6">
    <w:name w:val="8CFE40EE9A8B41BA86C49B2346FCE8D6"/>
    <w:rsid w:val="00331AC9"/>
  </w:style>
  <w:style w:type="paragraph" w:customStyle="1" w:styleId="5484BEB9FC0347BD91CF839F46A37444">
    <w:name w:val="5484BEB9FC0347BD91CF839F46A37444"/>
    <w:rsid w:val="00331AC9"/>
  </w:style>
  <w:style w:type="paragraph" w:customStyle="1" w:styleId="062C61DF6C014AA1BFD402343530E7D6">
    <w:name w:val="062C61DF6C014AA1BFD402343530E7D6"/>
    <w:rsid w:val="00331AC9"/>
  </w:style>
  <w:style w:type="paragraph" w:customStyle="1" w:styleId="06D5C69F7B8249DDA4508611B817CD4B">
    <w:name w:val="06D5C69F7B8249DDA4508611B817CD4B"/>
    <w:rsid w:val="00331AC9"/>
  </w:style>
  <w:style w:type="paragraph" w:customStyle="1" w:styleId="2DC921B00D454872BE3799416004ACD5">
    <w:name w:val="2DC921B00D454872BE3799416004ACD5"/>
    <w:rsid w:val="00331AC9"/>
  </w:style>
  <w:style w:type="paragraph" w:customStyle="1" w:styleId="226085B083484D77892FEF72EF2339D2">
    <w:name w:val="226085B083484D77892FEF72EF2339D2"/>
    <w:rsid w:val="00331AC9"/>
  </w:style>
  <w:style w:type="paragraph" w:customStyle="1" w:styleId="C7AFDAC75F1A459EAC1BB6A85D369739">
    <w:name w:val="C7AFDAC75F1A459EAC1BB6A85D369739"/>
    <w:rsid w:val="00331AC9"/>
  </w:style>
  <w:style w:type="paragraph" w:customStyle="1" w:styleId="DDD2E353F9B944E5AB73ECF4F6A6C00E">
    <w:name w:val="DDD2E353F9B944E5AB73ECF4F6A6C00E"/>
    <w:rsid w:val="00331AC9"/>
  </w:style>
  <w:style w:type="paragraph" w:customStyle="1" w:styleId="9F977F7B3A89470A96541F154AE6B21A">
    <w:name w:val="9F977F7B3A89470A96541F154AE6B21A"/>
    <w:rsid w:val="00331AC9"/>
  </w:style>
  <w:style w:type="paragraph" w:customStyle="1" w:styleId="92B44034F4A84CB590BB4659EF91DB15">
    <w:name w:val="92B44034F4A84CB590BB4659EF91DB15"/>
    <w:rsid w:val="00331AC9"/>
  </w:style>
  <w:style w:type="paragraph" w:customStyle="1" w:styleId="4D80BC2EA9E7417FB49DB0A566602E0F">
    <w:name w:val="4D80BC2EA9E7417FB49DB0A566602E0F"/>
    <w:rsid w:val="00331AC9"/>
  </w:style>
  <w:style w:type="paragraph" w:customStyle="1" w:styleId="5CA503D07DE54921AA5A5C0E7BEF46D4">
    <w:name w:val="5CA503D07DE54921AA5A5C0E7BEF46D4"/>
    <w:rsid w:val="00331AC9"/>
  </w:style>
  <w:style w:type="paragraph" w:customStyle="1" w:styleId="EF0AFDDD244441A381B6575613DEF61E">
    <w:name w:val="EF0AFDDD244441A381B6575613DEF61E"/>
    <w:rsid w:val="00331AC9"/>
  </w:style>
  <w:style w:type="paragraph" w:customStyle="1" w:styleId="D41BFAC3E09146E9A4F1FF087573FD7F">
    <w:name w:val="D41BFAC3E09146E9A4F1FF087573FD7F"/>
    <w:rsid w:val="00331AC9"/>
  </w:style>
  <w:style w:type="paragraph" w:customStyle="1" w:styleId="B0971F41A679458997C4A08CC469049F">
    <w:name w:val="B0971F41A679458997C4A08CC469049F"/>
    <w:rsid w:val="00331AC9"/>
  </w:style>
  <w:style w:type="paragraph" w:customStyle="1" w:styleId="3BB4CF913D0743B7B4E46273BEF815BB">
    <w:name w:val="3BB4CF913D0743B7B4E46273BEF815BB"/>
    <w:rsid w:val="00331AC9"/>
  </w:style>
  <w:style w:type="paragraph" w:customStyle="1" w:styleId="AFA23EADCC604B5CA2229783580D4F8A">
    <w:name w:val="AFA23EADCC604B5CA2229783580D4F8A"/>
    <w:rsid w:val="00331AC9"/>
  </w:style>
  <w:style w:type="paragraph" w:customStyle="1" w:styleId="3C28B715FD7C4C598465070B9A7BB4D4">
    <w:name w:val="3C28B715FD7C4C598465070B9A7BB4D4"/>
    <w:rsid w:val="00331AC9"/>
  </w:style>
  <w:style w:type="paragraph" w:customStyle="1" w:styleId="6CEFE971D4D04A5DAACBCF06BB358D2E">
    <w:name w:val="6CEFE971D4D04A5DAACBCF06BB358D2E"/>
    <w:rsid w:val="00331AC9"/>
  </w:style>
  <w:style w:type="paragraph" w:customStyle="1" w:styleId="8FC59C72689E4161AE9871FDAC2D828F">
    <w:name w:val="8FC59C72689E4161AE9871FDAC2D828F"/>
    <w:rsid w:val="00331AC9"/>
  </w:style>
  <w:style w:type="paragraph" w:customStyle="1" w:styleId="0E530EC3C7EC4CDAA4E09D68E05C9F63">
    <w:name w:val="0E530EC3C7EC4CDAA4E09D68E05C9F63"/>
    <w:rsid w:val="00331AC9"/>
  </w:style>
  <w:style w:type="paragraph" w:customStyle="1" w:styleId="29C608EAE01C480292C131A95A63A6A9">
    <w:name w:val="29C608EAE01C480292C131A95A63A6A9"/>
    <w:rsid w:val="00331AC9"/>
  </w:style>
  <w:style w:type="paragraph" w:customStyle="1" w:styleId="1032D3B813A44BD6B3CAC050427F4DC8">
    <w:name w:val="1032D3B813A44BD6B3CAC050427F4DC8"/>
    <w:rsid w:val="00331AC9"/>
  </w:style>
  <w:style w:type="paragraph" w:customStyle="1" w:styleId="A800A5C7EE984F649C4D0C5E34105F52">
    <w:name w:val="A800A5C7EE984F649C4D0C5E34105F52"/>
    <w:rsid w:val="00331AC9"/>
  </w:style>
  <w:style w:type="paragraph" w:customStyle="1" w:styleId="28367711DFC84ED4B058CA54466A213D">
    <w:name w:val="28367711DFC84ED4B058CA54466A213D"/>
    <w:rsid w:val="00331AC9"/>
  </w:style>
  <w:style w:type="paragraph" w:customStyle="1" w:styleId="6B5FD38771CA41549551C17DBFFABA84">
    <w:name w:val="6B5FD38771CA41549551C17DBFFABA84"/>
    <w:rsid w:val="00331A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D2059-7B21-45F3-B8A1-F9F369135E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659BE6-7475-4546-8592-FFB69CC9D71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59869ACB-F18F-4059-ACA8-58EBD47F5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EC0C58F-012E-4A04-B7A3-BC0CC8A5C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Membership form</Template>
  <TotalTime>0</TotalTime>
  <Pages>1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2022-06-20T08:23:00Z</dcterms:created>
  <dcterms:modified xsi:type="dcterms:W3CDTF">2022-08-16T09:37:00Z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